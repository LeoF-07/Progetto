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70C53D40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304799</wp:posOffset>
                    </wp:positionV>
                    <wp:extent cx="2194560" cy="10084683"/>
                    <wp:effectExtent l="0" t="0" r="635" b="12065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8468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24pt;margin-top:24pt;width:172.8pt;height:794.05pt;z-index:-251655168;mso-width-percent:330;mso-position-horizontal-relative:page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5D87BF39" w:rsidR="003E70E3" w:rsidRDefault="00DC7D4D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6E05431F">
                    <wp:simplePos x="0" y="0"/>
                    <wp:positionH relativeFrom="page">
                      <wp:posOffset>3283612</wp:posOffset>
                    </wp:positionH>
                    <wp:positionV relativeFrom="page">
                      <wp:posOffset>2021563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58.55pt;margin-top:159.2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44F7D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542523C6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2A821078" w:rsidR="0074709C" w:rsidRPr="00C20CEF" w:rsidRDefault="00F71F97" w:rsidP="00C20CEF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10EF77AA" w14:textId="77777777" w:rsidR="006F54AB" w:rsidRPr="006F54AB" w:rsidRDefault="006F54AB" w:rsidP="00F71F97">
      <w:pPr>
        <w:rPr>
          <w:sz w:val="8"/>
          <w:szCs w:val="8"/>
        </w:rPr>
      </w:pPr>
    </w:p>
    <w:p w14:paraId="5AEE2E5E" w14:textId="6C6F9D39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1477F3B7" w14:textId="60648B3E" w:rsidR="00F71F97" w:rsidRDefault="00F71F97" w:rsidP="00C20CE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664121E5" w14:textId="6BBE4793" w:rsidR="00C20CEF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0867E979" w14:textId="77777777" w:rsidR="00C20CEF" w:rsidRPr="00C20CEF" w:rsidRDefault="00C20CEF" w:rsidP="00F71F97">
      <w:pPr>
        <w:rPr>
          <w:sz w:val="8"/>
          <w:szCs w:val="8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6F54AB">
        <w:trPr>
          <w:cantSplit/>
          <w:trHeight w:hRule="exact" w:val="87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4EE768F8" w:rsidR="00766B0B" w:rsidRDefault="006F54AB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Applicazione Client-Server per la consultazione da remoto di informazioni relative a Monumenti presenti in un file CSV</w:t>
                </w:r>
              </w:p>
            </w:tc>
          </w:sdtContent>
        </w:sdt>
      </w:tr>
    </w:tbl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5F08830E" w14:textId="77777777" w:rsidR="00C20CEF" w:rsidRDefault="00C20CEF" w:rsidP="00C20CEF">
      <w:pPr>
        <w:pBdr>
          <w:bottom w:val="single" w:sz="6" w:space="1" w:color="auto"/>
        </w:pBdr>
        <w:spacing w:before="240"/>
        <w:rPr>
          <w:b/>
          <w:sz w:val="24"/>
          <w:szCs w:val="24"/>
        </w:rPr>
      </w:pPr>
    </w:p>
    <w:p w14:paraId="66009C0C" w14:textId="64989862" w:rsidR="00C20CEF" w:rsidRP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SVILUPPO TEORICO</w:t>
      </w:r>
    </w:p>
    <w:p w14:paraId="7190D9D0" w14:textId="77777777" w:rsidR="00C20CEF" w:rsidRPr="00C20CEF" w:rsidRDefault="00C20CEF" w:rsidP="00C20CEF">
      <w:pPr>
        <w:rPr>
          <w:sz w:val="8"/>
          <w:szCs w:val="8"/>
        </w:rPr>
      </w:pPr>
    </w:p>
    <w:p w14:paraId="406F562B" w14:textId="56F2F7BC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Progettare e implementare un </w:t>
      </w:r>
      <w:r w:rsidR="0016745D">
        <w:rPr>
          <w:sz w:val="24"/>
          <w:szCs w:val="24"/>
        </w:rPr>
        <w:t>S</w:t>
      </w:r>
      <w:r>
        <w:rPr>
          <w:sz w:val="24"/>
          <w:szCs w:val="24"/>
        </w:rPr>
        <w:t>erver che:</w:t>
      </w:r>
    </w:p>
    <w:p w14:paraId="63674957" w14:textId="3174BCB1" w:rsidR="00C20CEF" w:rsidRDefault="00C20CEF" w:rsidP="006F54AB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>
        <w:rPr>
          <w:sz w:val="24"/>
          <w:szCs w:val="24"/>
        </w:rPr>
        <w:t>.</w:t>
      </w:r>
    </w:p>
    <w:p w14:paraId="13D523A3" w14:textId="77777777" w:rsidR="006F54AB" w:rsidRPr="006F54AB" w:rsidRDefault="006F54AB" w:rsidP="006F54AB">
      <w:pPr>
        <w:pStyle w:val="Paragrafoelenco"/>
        <w:rPr>
          <w:sz w:val="8"/>
          <w:szCs w:val="8"/>
        </w:rPr>
      </w:pPr>
    </w:p>
    <w:p w14:paraId="0C7585E5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Offra un’interfaccia di comunicazione remota tramite socket per ricevere richieste e inviare risposte al client.</w:t>
      </w:r>
    </w:p>
    <w:p w14:paraId="3D46476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4C2E7583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41F3181B" w14:textId="77777777" w:rsidR="00C20CEF" w:rsidRDefault="00C20CEF" w:rsidP="00C20CEF">
      <w:pPr>
        <w:pStyle w:val="Paragrafoelenco"/>
        <w:rPr>
          <w:sz w:val="24"/>
          <w:szCs w:val="24"/>
        </w:rPr>
      </w:pPr>
    </w:p>
    <w:p w14:paraId="563BD814" w14:textId="7DBFD019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Progettare e implementare un </w:t>
      </w:r>
      <w:r w:rsidR="0016745D" w:rsidRPr="0016745D">
        <w:rPr>
          <w:sz w:val="24"/>
          <w:szCs w:val="24"/>
        </w:rPr>
        <w:t>C</w:t>
      </w:r>
      <w:r w:rsidRPr="0016745D">
        <w:rPr>
          <w:sz w:val="24"/>
          <w:szCs w:val="24"/>
        </w:rPr>
        <w:t>lient</w:t>
      </w:r>
      <w:r>
        <w:rPr>
          <w:sz w:val="24"/>
          <w:szCs w:val="24"/>
        </w:rPr>
        <w:t xml:space="preserve"> che:</w:t>
      </w:r>
    </w:p>
    <w:p w14:paraId="50DD6389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58406AA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3A48EB2D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1A72FB03" w14:textId="77777777" w:rsidR="00C20CEF" w:rsidRDefault="00C20CEF" w:rsidP="00C20CEF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8145783" w14:textId="77777777" w:rsidR="00C20CEF" w:rsidRDefault="00C20CEF" w:rsidP="00C20CEF">
      <w:pPr>
        <w:rPr>
          <w:sz w:val="24"/>
          <w:szCs w:val="24"/>
        </w:rPr>
      </w:pPr>
    </w:p>
    <w:p w14:paraId="067E3218" w14:textId="03437DD2" w:rsidR="00E575E9" w:rsidRPr="00C20CEF" w:rsidRDefault="00C20CEF">
      <w:pPr>
        <w:rPr>
          <w:sz w:val="24"/>
          <w:szCs w:val="24"/>
          <w:u w:val="single"/>
        </w:rPr>
        <w:sectPr w:rsidR="00E575E9" w:rsidRPr="00C20CEF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>Progettare un protocollo di comunicazione tra client e server che deve seguire un formato semplice e ben definito e documentato successivamente nella seguente relazione.</w:t>
      </w:r>
    </w:p>
    <w:p w14:paraId="203DD706" w14:textId="7F6EB759" w:rsidR="00220DBA" w:rsidRDefault="00C20CEF" w:rsidP="00220DB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4BF9DF92" w14:textId="77777777" w:rsidR="00220DBA" w:rsidRPr="00220DBA" w:rsidRDefault="00220DBA" w:rsidP="00CD258A">
      <w:pPr>
        <w:spacing w:after="0"/>
        <w:rPr>
          <w:b/>
          <w:bCs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4016"/>
        <w:gridCol w:w="3350"/>
        <w:gridCol w:w="2268"/>
      </w:tblGrid>
      <w:tr w:rsidR="000C24B6" w14:paraId="72D17F53" w14:textId="77777777" w:rsidTr="000C24B6">
        <w:tc>
          <w:tcPr>
            <w:tcW w:w="3114" w:type="dxa"/>
            <w:shd w:val="clear" w:color="auto" w:fill="DEEAF6" w:themeFill="accent1" w:themeFillTint="33"/>
            <w:vAlign w:val="center"/>
          </w:tcPr>
          <w:p w14:paraId="3133694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3968" w:type="dxa"/>
            <w:shd w:val="clear" w:color="auto" w:fill="E2EFD9" w:themeFill="accent6" w:themeFillTint="33"/>
            <w:vAlign w:val="center"/>
          </w:tcPr>
          <w:p w14:paraId="1C599D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34F6957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EVENTUALI MESSAGGI DI ERRORE</w:t>
            </w:r>
          </w:p>
        </w:tc>
      </w:tr>
      <w:tr w:rsidR="00C20CEF" w14:paraId="199B995E" w14:textId="77777777" w:rsidTr="000C24B6">
        <w:trPr>
          <w:trHeight w:val="661"/>
        </w:trPr>
        <w:tc>
          <w:tcPr>
            <w:tcW w:w="3114" w:type="dxa"/>
            <w:vAlign w:val="center"/>
          </w:tcPr>
          <w:p w14:paraId="6A0E85B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r</w:t>
            </w:r>
          </w:p>
        </w:tc>
        <w:tc>
          <w:tcPr>
            <w:tcW w:w="3968" w:type="dxa"/>
            <w:vAlign w:val="center"/>
          </w:tcPr>
          <w:p w14:paraId="4A2CB35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r del file CSV</w:t>
            </w:r>
          </w:p>
        </w:tc>
        <w:tc>
          <w:tcPr>
            <w:tcW w:w="2552" w:type="dxa"/>
            <w:vAlign w:val="center"/>
          </w:tcPr>
          <w:p w14:paraId="2FE9061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Riga inesistente</w:t>
            </w:r>
          </w:p>
        </w:tc>
      </w:tr>
      <w:tr w:rsidR="00C20CEF" w14:paraId="6B0B3485" w14:textId="77777777" w:rsidTr="000C24B6">
        <w:trPr>
          <w:trHeight w:val="1077"/>
        </w:trPr>
        <w:tc>
          <w:tcPr>
            <w:tcW w:w="3114" w:type="dxa"/>
            <w:vAlign w:val="center"/>
          </w:tcPr>
          <w:p w14:paraId="01576C0A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3968" w:type="dxa"/>
            <w:vAlign w:val="center"/>
          </w:tcPr>
          <w:p w14:paraId="11D87A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552" w:type="dxa"/>
            <w:vAlign w:val="center"/>
          </w:tcPr>
          <w:p w14:paraId="38E602EE" w14:textId="5910B03B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questo comune</w:t>
            </w:r>
          </w:p>
        </w:tc>
      </w:tr>
      <w:tr w:rsidR="00C20CEF" w14:paraId="6FE858F0" w14:textId="77777777" w:rsidTr="00220DBA">
        <w:trPr>
          <w:trHeight w:val="1226"/>
        </w:trPr>
        <w:tc>
          <w:tcPr>
            <w:tcW w:w="3114" w:type="dxa"/>
            <w:vAlign w:val="center"/>
          </w:tcPr>
          <w:p w14:paraId="27EAC29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3968" w:type="dxa"/>
            <w:vAlign w:val="center"/>
          </w:tcPr>
          <w:p w14:paraId="7436C5AF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552" w:type="dxa"/>
            <w:vAlign w:val="center"/>
          </w:tcPr>
          <w:p w14:paraId="744AAD54" w14:textId="6D1678D5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questa provincia</w:t>
            </w:r>
          </w:p>
        </w:tc>
      </w:tr>
      <w:tr w:rsidR="00C20CEF" w14:paraId="279D85D6" w14:textId="77777777" w:rsidTr="00220DBA">
        <w:trPr>
          <w:trHeight w:val="1130"/>
        </w:trPr>
        <w:tc>
          <w:tcPr>
            <w:tcW w:w="3114" w:type="dxa"/>
            <w:vAlign w:val="center"/>
          </w:tcPr>
          <w:p w14:paraId="3FA8DEE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3968" w:type="dxa"/>
            <w:vAlign w:val="center"/>
          </w:tcPr>
          <w:p w14:paraId="4C7C3D8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552" w:type="dxa"/>
            <w:vAlign w:val="center"/>
          </w:tcPr>
          <w:p w14:paraId="55513650" w14:textId="688B788D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questa regione</w:t>
            </w:r>
          </w:p>
        </w:tc>
      </w:tr>
      <w:tr w:rsidR="00C20CEF" w14:paraId="6447D1AE" w14:textId="77777777" w:rsidTr="00220DBA">
        <w:trPr>
          <w:trHeight w:val="1119"/>
        </w:trPr>
        <w:tc>
          <w:tcPr>
            <w:tcW w:w="3114" w:type="dxa"/>
            <w:vAlign w:val="center"/>
          </w:tcPr>
          <w:p w14:paraId="612436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3968" w:type="dxa"/>
            <w:vAlign w:val="center"/>
          </w:tcPr>
          <w:p w14:paraId="45465C8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552" w:type="dxa"/>
            <w:vAlign w:val="center"/>
          </w:tcPr>
          <w:p w14:paraId="3758C9F0" w14:textId="636EB45A" w:rsidR="00C20CEF" w:rsidRPr="00B86BBC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ERROR: Non esiste nessun monumento con </w:t>
            </w:r>
            <w:r w:rsidR="00B06B4E">
              <w:rPr>
                <w:sz w:val="24"/>
                <w:szCs w:val="24"/>
              </w:rPr>
              <w:t>questo nome</w:t>
            </w:r>
          </w:p>
        </w:tc>
      </w:tr>
      <w:tr w:rsidR="00C20CEF" w14:paraId="52061029" w14:textId="77777777" w:rsidTr="00220DBA">
        <w:trPr>
          <w:trHeight w:val="1258"/>
        </w:trPr>
        <w:tc>
          <w:tcPr>
            <w:tcW w:w="3114" w:type="dxa"/>
            <w:vAlign w:val="center"/>
          </w:tcPr>
          <w:p w14:paraId="3243E3B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3968" w:type="dxa"/>
            <w:vAlign w:val="center"/>
          </w:tcPr>
          <w:p w14:paraId="7183C5B5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che contengono n nel proprio nome</w:t>
            </w:r>
          </w:p>
        </w:tc>
        <w:tc>
          <w:tcPr>
            <w:tcW w:w="2552" w:type="dxa"/>
            <w:vAlign w:val="center"/>
          </w:tcPr>
          <w:p w14:paraId="6744B5F9" w14:textId="059C2D7C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Nessun monumento contiene </w:t>
            </w:r>
            <w:r w:rsidR="00B06B4E">
              <w:rPr>
                <w:sz w:val="24"/>
                <w:szCs w:val="24"/>
              </w:rPr>
              <w:t>questo nome</w:t>
            </w:r>
          </w:p>
        </w:tc>
      </w:tr>
      <w:tr w:rsidR="00CD258A" w14:paraId="72F89697" w14:textId="77777777" w:rsidTr="00220DBA">
        <w:trPr>
          <w:trHeight w:val="1134"/>
        </w:trPr>
        <w:tc>
          <w:tcPr>
            <w:tcW w:w="3114" w:type="dxa"/>
            <w:vAlign w:val="center"/>
          </w:tcPr>
          <w:p w14:paraId="0B25FB85" w14:textId="08DA0E90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GET_PER_TIPO t</w:t>
            </w:r>
          </w:p>
        </w:tc>
        <w:tc>
          <w:tcPr>
            <w:tcW w:w="3968" w:type="dxa"/>
            <w:vAlign w:val="center"/>
          </w:tcPr>
          <w:p w14:paraId="4B2ED55D" w14:textId="7780DB82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di tipo t</w:t>
            </w:r>
          </w:p>
        </w:tc>
        <w:tc>
          <w:tcPr>
            <w:tcW w:w="2552" w:type="dxa"/>
            <w:vAlign w:val="center"/>
          </w:tcPr>
          <w:p w14:paraId="5EBC2587" w14:textId="4B005EA6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di </w:t>
            </w:r>
            <w:r w:rsidR="00B06B4E">
              <w:rPr>
                <w:sz w:val="24"/>
                <w:szCs w:val="24"/>
              </w:rPr>
              <w:t>questo tipo</w:t>
            </w:r>
          </w:p>
        </w:tc>
      </w:tr>
      <w:tr w:rsidR="00C20CEF" w14:paraId="57F20EA9" w14:textId="77777777" w:rsidTr="00220DBA">
        <w:trPr>
          <w:trHeight w:val="1406"/>
        </w:trPr>
        <w:tc>
          <w:tcPr>
            <w:tcW w:w="3114" w:type="dxa"/>
            <w:vAlign w:val="center"/>
          </w:tcPr>
          <w:p w14:paraId="4DA6D4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3968" w:type="dxa"/>
            <w:vAlign w:val="center"/>
          </w:tcPr>
          <w:p w14:paraId="1438E9C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552" w:type="dxa"/>
            <w:vAlign w:val="center"/>
          </w:tcPr>
          <w:p w14:paraId="03D33056" w14:textId="6B56B14B" w:rsidR="00C20CEF" w:rsidRDefault="00B06B4E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in quell’anno</w:t>
            </w:r>
          </w:p>
        </w:tc>
      </w:tr>
      <w:tr w:rsidR="00C20CEF" w14:paraId="7F6710DC" w14:textId="77777777" w:rsidTr="00220DBA">
        <w:trPr>
          <w:trHeight w:val="1260"/>
        </w:trPr>
        <w:tc>
          <w:tcPr>
            <w:tcW w:w="3114" w:type="dxa"/>
            <w:vAlign w:val="center"/>
          </w:tcPr>
          <w:p w14:paraId="7C2944CE" w14:textId="12E8874D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</w:t>
            </w:r>
            <w:r w:rsidR="00FC5211">
              <w:rPr>
                <w:sz w:val="24"/>
                <w:szCs w:val="24"/>
              </w:rPr>
              <w:t>TRA</w:t>
            </w:r>
            <w:r>
              <w:rPr>
                <w:sz w:val="24"/>
                <w:szCs w:val="24"/>
              </w:rPr>
              <w:t>_ANNI a1</w:t>
            </w:r>
            <w:r w:rsidR="00131878">
              <w:rPr>
                <w:sz w:val="24"/>
                <w:szCs w:val="24"/>
              </w:rPr>
              <w:t xml:space="preserve">; </w:t>
            </w:r>
            <w:r>
              <w:rPr>
                <w:sz w:val="24"/>
                <w:szCs w:val="24"/>
              </w:rPr>
              <w:t>a2</w:t>
            </w:r>
          </w:p>
        </w:tc>
        <w:tc>
          <w:tcPr>
            <w:tcW w:w="3968" w:type="dxa"/>
            <w:vAlign w:val="center"/>
          </w:tcPr>
          <w:p w14:paraId="564183C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552" w:type="dxa"/>
            <w:vAlign w:val="center"/>
          </w:tcPr>
          <w:p w14:paraId="37096B53" w14:textId="440DC790" w:rsidR="00C20CEF" w:rsidRPr="00A668E1" w:rsidRDefault="00B06B4E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Non è stato inserito nessun monumento tra i due anni</w:t>
            </w:r>
          </w:p>
        </w:tc>
      </w:tr>
      <w:tr w:rsidR="00C20CEF" w14:paraId="5E197386" w14:textId="77777777" w:rsidTr="00220DBA">
        <w:trPr>
          <w:trHeight w:val="1687"/>
        </w:trPr>
        <w:tc>
          <w:tcPr>
            <w:tcW w:w="3114" w:type="dxa"/>
            <w:vAlign w:val="center"/>
          </w:tcPr>
          <w:p w14:paraId="7C64A20C" w14:textId="011ACA3F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 lon1</w:t>
            </w:r>
            <w:r w:rsidR="00131878">
              <w:rPr>
                <w:sz w:val="24"/>
                <w:szCs w:val="24"/>
              </w:rPr>
              <w:t xml:space="preserve">; </w:t>
            </w:r>
            <w:r>
              <w:rPr>
                <w:sz w:val="24"/>
                <w:szCs w:val="24"/>
              </w:rPr>
              <w:t>lon2</w:t>
            </w:r>
          </w:p>
        </w:tc>
        <w:tc>
          <w:tcPr>
            <w:tcW w:w="3968" w:type="dxa"/>
            <w:vAlign w:val="center"/>
          </w:tcPr>
          <w:p w14:paraId="3BA9A404" w14:textId="77DA5D8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</w:t>
            </w:r>
          </w:p>
        </w:tc>
        <w:tc>
          <w:tcPr>
            <w:tcW w:w="2552" w:type="dxa"/>
            <w:vAlign w:val="center"/>
          </w:tcPr>
          <w:p w14:paraId="7605F874" w14:textId="592154A6" w:rsidR="00C20CEF" w:rsidRDefault="00C20CEF" w:rsidP="00B06B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B06B4E">
              <w:rPr>
                <w:sz w:val="24"/>
                <w:szCs w:val="24"/>
              </w:rPr>
              <w:t>Non è presente nessun monumento tra le due longitudini</w:t>
            </w:r>
          </w:p>
        </w:tc>
      </w:tr>
      <w:tr w:rsidR="00D00D50" w14:paraId="698B1FE8" w14:textId="77777777" w:rsidTr="00220DBA">
        <w:trPr>
          <w:trHeight w:val="1347"/>
        </w:trPr>
        <w:tc>
          <w:tcPr>
            <w:tcW w:w="3114" w:type="dxa"/>
            <w:vAlign w:val="center"/>
          </w:tcPr>
          <w:p w14:paraId="7DD3500D" w14:textId="0D4E21EC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GET_TRA_LATITUDINI lat1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lat2</w:t>
            </w:r>
          </w:p>
        </w:tc>
        <w:tc>
          <w:tcPr>
            <w:tcW w:w="3968" w:type="dxa"/>
            <w:vAlign w:val="center"/>
          </w:tcPr>
          <w:p w14:paraId="2EB305B3" w14:textId="285EDA3D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latitudini lat1 e lat2 (lat2 &gt; lat1)</w:t>
            </w:r>
          </w:p>
        </w:tc>
        <w:tc>
          <w:tcPr>
            <w:tcW w:w="2552" w:type="dxa"/>
            <w:vAlign w:val="center"/>
          </w:tcPr>
          <w:p w14:paraId="24EE6AFD" w14:textId="3E0CBCF4" w:rsidR="00D00D50" w:rsidRDefault="00B06B4E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le due latitudini</w:t>
            </w:r>
          </w:p>
        </w:tc>
      </w:tr>
      <w:tr w:rsidR="00C20CEF" w14:paraId="5213972F" w14:textId="77777777" w:rsidTr="00220DBA">
        <w:trPr>
          <w:trHeight w:val="1975"/>
        </w:trPr>
        <w:tc>
          <w:tcPr>
            <w:tcW w:w="3114" w:type="dxa"/>
            <w:vAlign w:val="center"/>
          </w:tcPr>
          <w:p w14:paraId="2FFED397" w14:textId="7756F308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GET_TRA_LONGITUDINI_E_LATITUDINI lon1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lon2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lat1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lat2</w:t>
            </w:r>
          </w:p>
        </w:tc>
        <w:tc>
          <w:tcPr>
            <w:tcW w:w="3968" w:type="dxa"/>
            <w:vAlign w:val="center"/>
          </w:tcPr>
          <w:p w14:paraId="5E081182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 e le due latitudini lat1 e lat2 (lat2 &gt; lat1)</w:t>
            </w:r>
          </w:p>
        </w:tc>
        <w:tc>
          <w:tcPr>
            <w:tcW w:w="2552" w:type="dxa"/>
            <w:vAlign w:val="center"/>
          </w:tcPr>
          <w:p w14:paraId="76949744" w14:textId="4550450A" w:rsidR="00B06B4E" w:rsidRPr="00B06B4E" w:rsidRDefault="00C20CEF" w:rsidP="00B06B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</w:t>
            </w:r>
            <w:r w:rsidR="00B06B4E">
              <w:rPr>
                <w:sz w:val="24"/>
                <w:szCs w:val="24"/>
              </w:rPr>
              <w:t xml:space="preserve"> Non è presente nessun monumento tra le due longitudini e le due latitudini</w:t>
            </w:r>
          </w:p>
          <w:p w14:paraId="5BFB485A" w14:textId="09B9C4DF" w:rsidR="00C20CEF" w:rsidRDefault="00C20CEF" w:rsidP="000C24B6">
            <w:pPr>
              <w:rPr>
                <w:sz w:val="24"/>
                <w:szCs w:val="24"/>
              </w:rPr>
            </w:pPr>
          </w:p>
        </w:tc>
      </w:tr>
      <w:tr w:rsidR="00F20891" w14:paraId="3B2574A9" w14:textId="77777777" w:rsidTr="00220DBA">
        <w:trPr>
          <w:trHeight w:val="983"/>
        </w:trPr>
        <w:tc>
          <w:tcPr>
            <w:tcW w:w="3114" w:type="dxa"/>
            <w:vAlign w:val="center"/>
          </w:tcPr>
          <w:p w14:paraId="7D345E26" w14:textId="16D489AE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</w:t>
            </w:r>
          </w:p>
        </w:tc>
        <w:tc>
          <w:tcPr>
            <w:tcW w:w="3968" w:type="dxa"/>
            <w:vAlign w:val="center"/>
          </w:tcPr>
          <w:p w14:paraId="5D0CDD40" w14:textId="6C31BE76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Chiude la connessione verso il Server</w:t>
            </w:r>
          </w:p>
        </w:tc>
        <w:tc>
          <w:tcPr>
            <w:tcW w:w="2552" w:type="dxa"/>
            <w:vAlign w:val="center"/>
          </w:tcPr>
          <w:p w14:paraId="5190CD6B" w14:textId="1C9B8F2F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Server è stato chiuso o riavviato</w:t>
            </w:r>
          </w:p>
        </w:tc>
      </w:tr>
    </w:tbl>
    <w:p w14:paraId="1A392E00" w14:textId="77777777" w:rsidR="00260026" w:rsidRDefault="00260026" w:rsidP="00260026">
      <w:pPr>
        <w:rPr>
          <w:sz w:val="24"/>
          <w:szCs w:val="24"/>
        </w:rPr>
      </w:pPr>
    </w:p>
    <w:p w14:paraId="158B55DF" w14:textId="161BEB9B" w:rsidR="0009278C" w:rsidRDefault="00F527FD" w:rsidP="00260026">
      <w:pPr>
        <w:rPr>
          <w:sz w:val="24"/>
          <w:szCs w:val="24"/>
        </w:rPr>
      </w:pPr>
      <w:r>
        <w:rPr>
          <w:sz w:val="24"/>
          <w:szCs w:val="24"/>
        </w:rPr>
        <w:t>Altri messaggi di errore dovuti all’inserimento errato del comando o dei parametri:</w:t>
      </w:r>
    </w:p>
    <w:p w14:paraId="19A56EA2" w14:textId="44ECEEC9" w:rsidR="00F527FD" w:rsidRDefault="00F527FD" w:rsidP="00F527FD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ERROR: Comando inesistente</w:t>
      </w:r>
    </w:p>
    <w:p w14:paraId="78002C73" w14:textId="4146B8D6" w:rsidR="00F527FD" w:rsidRDefault="00F527FD" w:rsidP="00F527FD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ERROR: Numero formattato male</w:t>
      </w:r>
    </w:p>
    <w:p w14:paraId="62001075" w14:textId="5CA9074A" w:rsidR="00F527FD" w:rsidRPr="00F527FD" w:rsidRDefault="00F527FD" w:rsidP="00F527FD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ERROR: Anno formattato male</w:t>
      </w:r>
    </w:p>
    <w:p w14:paraId="4435C7F4" w14:textId="77777777" w:rsidR="00220DBA" w:rsidRDefault="00220DBA" w:rsidP="00260026">
      <w:pPr>
        <w:rPr>
          <w:sz w:val="24"/>
          <w:szCs w:val="24"/>
        </w:rPr>
      </w:pPr>
    </w:p>
    <w:p w14:paraId="0E34F2E0" w14:textId="77777777" w:rsidR="00220DBA" w:rsidRDefault="00220DBA" w:rsidP="00260026">
      <w:pPr>
        <w:rPr>
          <w:sz w:val="24"/>
          <w:szCs w:val="24"/>
        </w:rPr>
      </w:pPr>
    </w:p>
    <w:p w14:paraId="2510F5B7" w14:textId="77777777" w:rsidR="00220DBA" w:rsidRDefault="00220DBA" w:rsidP="00260026">
      <w:pPr>
        <w:rPr>
          <w:sz w:val="24"/>
          <w:szCs w:val="24"/>
        </w:rPr>
      </w:pPr>
    </w:p>
    <w:p w14:paraId="2402772F" w14:textId="1B1818C9" w:rsidR="00777D3A" w:rsidRPr="00777D3A" w:rsidRDefault="0009278C" w:rsidP="00777D3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DESCRIZIONE TECNICA</w:t>
      </w:r>
    </w:p>
    <w:p w14:paraId="142F6302" w14:textId="7405F7DB" w:rsidR="00260026" w:rsidRDefault="00260026" w:rsidP="00260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Struttura del progetto</w:t>
      </w:r>
    </w:p>
    <w:p w14:paraId="72B8B81E" w14:textId="7C183F52" w:rsidR="00260026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progett</w:t>
      </w:r>
      <w:r>
        <w:rPr>
          <w:sz w:val="24"/>
          <w:szCs w:val="24"/>
        </w:rPr>
        <w:t>o prevede due applicazioni Client-Server, una che funziona con TCP e una con UDP.</w:t>
      </w:r>
    </w:p>
    <w:p w14:paraId="0DB35E67" w14:textId="2235D373" w:rsidR="00260026" w:rsidRPr="00260026" w:rsidRDefault="00260026" w:rsidP="00260026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260026">
        <w:rPr>
          <w:sz w:val="24"/>
          <w:szCs w:val="24"/>
        </w:rPr>
        <w:t>TCP: Il Server gestisce più connessioni utilizzando i sockets</w:t>
      </w:r>
    </w:p>
    <w:p w14:paraId="1121BE69" w14:textId="5CB03214" w:rsidR="00260026" w:rsidRPr="00F20891" w:rsidRDefault="00260026" w:rsidP="00B06B4E">
      <w:pPr>
        <w:pStyle w:val="Paragrafoelenco"/>
        <w:numPr>
          <w:ilvl w:val="0"/>
          <w:numId w:val="6"/>
        </w:numPr>
        <w:spacing w:before="240"/>
        <w:rPr>
          <w:sz w:val="24"/>
          <w:szCs w:val="24"/>
        </w:rPr>
      </w:pPr>
      <w:r w:rsidRPr="00260026">
        <w:rPr>
          <w:sz w:val="24"/>
          <w:szCs w:val="24"/>
        </w:rPr>
        <w:t>UDP: Il Server gestisce una connessione alla volta</w:t>
      </w:r>
    </w:p>
    <w:p w14:paraId="5C3F9040" w14:textId="77777777" w:rsidR="00260026" w:rsidRPr="00260026" w:rsidRDefault="00260026" w:rsidP="00B06B4E">
      <w:pPr>
        <w:spacing w:before="240"/>
        <w:rPr>
          <w:sz w:val="24"/>
          <w:szCs w:val="24"/>
        </w:rPr>
      </w:pPr>
      <w:r w:rsidRPr="00260026">
        <w:rPr>
          <w:b/>
          <w:bCs/>
          <w:sz w:val="24"/>
          <w:szCs w:val="24"/>
        </w:rPr>
        <w:t>Funzionamento</w:t>
      </w:r>
    </w:p>
    <w:p w14:paraId="0D8DC8BC" w14:textId="561243E7" w:rsidR="00260026" w:rsidRPr="00260026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Server dispone del file CSV contenente tutti i Monumenti italiani</w:t>
      </w:r>
    </w:p>
    <w:p w14:paraId="52D7EE83" w14:textId="40E604C3" w:rsidR="00F20891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Client, munito di interfaccia grafica, comunica con il Server per consultare informazioni relative ai Monumenti.</w:t>
      </w:r>
    </w:p>
    <w:p w14:paraId="613FC22D" w14:textId="77777777" w:rsidR="00DB55E2" w:rsidRPr="00260026" w:rsidRDefault="00DB55E2" w:rsidP="00B06B4E">
      <w:p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Installazione ed esecuzione</w:t>
      </w:r>
    </w:p>
    <w:p w14:paraId="66092F55" w14:textId="5E77E19A" w:rsidR="00DB55E2" w:rsidRPr="00260026" w:rsidRDefault="00DB55E2" w:rsidP="00DB55E2">
      <w:pPr>
        <w:rPr>
          <w:sz w:val="24"/>
          <w:szCs w:val="24"/>
        </w:rPr>
      </w:pPr>
      <w:r w:rsidRPr="00260026">
        <w:rPr>
          <w:sz w:val="24"/>
          <w:szCs w:val="24"/>
        </w:rPr>
        <w:t>Apri</w:t>
      </w:r>
      <w:r>
        <w:rPr>
          <w:sz w:val="24"/>
          <w:szCs w:val="24"/>
        </w:rPr>
        <w:t xml:space="preserve">re </w:t>
      </w:r>
      <w:r w:rsidRPr="00260026">
        <w:rPr>
          <w:sz w:val="24"/>
          <w:szCs w:val="24"/>
        </w:rPr>
        <w:t>i progetti del Server e del Client (dell'applicazione TCP o UDP) sull'ambiente di sviluppo.</w:t>
      </w:r>
    </w:p>
    <w:p w14:paraId="0969BACE" w14:textId="372E6E95" w:rsidR="00DB55E2" w:rsidRPr="00260026" w:rsidRDefault="00DB55E2" w:rsidP="00DB55E2">
      <w:pPr>
        <w:spacing w:after="0"/>
        <w:rPr>
          <w:sz w:val="24"/>
          <w:szCs w:val="24"/>
        </w:rPr>
      </w:pPr>
      <w:r w:rsidRPr="00260026">
        <w:rPr>
          <w:sz w:val="24"/>
          <w:szCs w:val="24"/>
        </w:rPr>
        <w:t>1. Avvia</w:t>
      </w:r>
      <w:r>
        <w:rPr>
          <w:sz w:val="24"/>
          <w:szCs w:val="24"/>
        </w:rPr>
        <w:t>re</w:t>
      </w:r>
      <w:r w:rsidRPr="00260026">
        <w:rPr>
          <w:sz w:val="24"/>
          <w:szCs w:val="24"/>
        </w:rPr>
        <w:t xml:space="preserve"> il Server</w:t>
      </w:r>
    </w:p>
    <w:p w14:paraId="1E774932" w14:textId="0B551FA0" w:rsidR="00DB55E2" w:rsidRDefault="00DB55E2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2. Avvia</w:t>
      </w:r>
      <w:r>
        <w:rPr>
          <w:sz w:val="24"/>
          <w:szCs w:val="24"/>
        </w:rPr>
        <w:t>re</w:t>
      </w:r>
      <w:r w:rsidRPr="00260026">
        <w:rPr>
          <w:sz w:val="24"/>
          <w:szCs w:val="24"/>
        </w:rPr>
        <w:t xml:space="preserve"> il Client</w:t>
      </w:r>
      <w:r>
        <w:rPr>
          <w:sz w:val="24"/>
          <w:szCs w:val="24"/>
        </w:rPr>
        <w:t>, o stabilire una connessione Telnet (solo TCP)</w:t>
      </w:r>
    </w:p>
    <w:p w14:paraId="37DBB710" w14:textId="21EE297B" w:rsidR="00F20891" w:rsidRPr="00260026" w:rsidRDefault="00F20891" w:rsidP="00B06B4E">
      <w:pPr>
        <w:spacing w:before="240"/>
        <w:rPr>
          <w:sz w:val="24"/>
          <w:szCs w:val="24"/>
        </w:rPr>
      </w:pPr>
      <w:r w:rsidRPr="00260026">
        <w:rPr>
          <w:b/>
          <w:bCs/>
          <w:sz w:val="24"/>
          <w:szCs w:val="24"/>
        </w:rPr>
        <w:lastRenderedPageBreak/>
        <w:t>Specifiche e Funzionalità</w:t>
      </w:r>
    </w:p>
    <w:p w14:paraId="05DBCC76" w14:textId="4D626D71" w:rsidR="00260026" w:rsidRDefault="00F20891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Server mette a disposizione funzionalità di ricerca. Riceve comandi dal Client sottoforma di Stringhe JSON, li interpreta, e restituisce al Client le informazioni che ha richiesto, sempre sottoforma di Stringhe JSON.</w:t>
      </w:r>
    </w:p>
    <w:p w14:paraId="26DC1D19" w14:textId="65F8D5DE" w:rsidR="00F20891" w:rsidRDefault="00F20891" w:rsidP="00260026">
      <w:pPr>
        <w:rPr>
          <w:sz w:val="24"/>
          <w:szCs w:val="24"/>
        </w:rPr>
      </w:pPr>
      <w:r>
        <w:rPr>
          <w:sz w:val="24"/>
          <w:szCs w:val="24"/>
        </w:rPr>
        <w:t>Al momento della connessione, il Client chiede al Server la lista dei comandi disponibili e gli attributi dei Monumenti. In questo modo esso si rende pressoché indipendente ed è possibile modificare questi due elementi sul Server senza bisogno di modificare il Client.</w:t>
      </w:r>
    </w:p>
    <w:p w14:paraId="0753094A" w14:textId="32058FF5" w:rsidR="00F20891" w:rsidRDefault="00F20891" w:rsidP="00260026">
      <w:pPr>
        <w:rPr>
          <w:sz w:val="24"/>
          <w:szCs w:val="24"/>
        </w:rPr>
      </w:pPr>
      <w:r>
        <w:rPr>
          <w:sz w:val="24"/>
          <w:szCs w:val="24"/>
        </w:rPr>
        <w:t>I comandi possono essere inviati sulla console del Client così come sono riportati nella tabella, oppure tramite l’interfaccia grafica.</w:t>
      </w:r>
    </w:p>
    <w:p w14:paraId="30425C97" w14:textId="77777777" w:rsidR="005264C1" w:rsidRDefault="00DB55E2" w:rsidP="00260026">
      <w:pPr>
        <w:rPr>
          <w:sz w:val="24"/>
          <w:szCs w:val="24"/>
        </w:rPr>
      </w:pPr>
      <w:r>
        <w:rPr>
          <w:sz w:val="24"/>
          <w:szCs w:val="24"/>
        </w:rPr>
        <w:t>Se si sceglie invece di stabilire una connessione Telnet, i comandi dovranno essere inviati sul terminale con il seguente formato:</w:t>
      </w:r>
    </w:p>
    <w:p w14:paraId="2B7B7EDC" w14:textId="3B5EFB66" w:rsidR="00DB55E2" w:rsidRDefault="00DB55E2" w:rsidP="00631FF1">
      <w:pPr>
        <w:spacing w:after="0"/>
        <w:rPr>
          <w:sz w:val="24"/>
          <w:szCs w:val="24"/>
        </w:rPr>
      </w:pPr>
      <w:r>
        <w:rPr>
          <w:sz w:val="24"/>
          <w:szCs w:val="24"/>
        </w:rPr>
        <w:t>{comando:”&lt;comando&gt;”,parametro:”&lt;parametro (o parametri separati da</w:t>
      </w:r>
      <w:r w:rsidR="00F45E60">
        <w:rPr>
          <w:sz w:val="24"/>
          <w:szCs w:val="24"/>
        </w:rPr>
        <w:t>l</w:t>
      </w:r>
      <w:r w:rsidR="00F527FD">
        <w:rPr>
          <w:sz w:val="24"/>
          <w:szCs w:val="24"/>
        </w:rPr>
        <w:t xml:space="preserve"> </w:t>
      </w:r>
      <w:r w:rsidR="00F45E60">
        <w:rPr>
          <w:sz w:val="24"/>
          <w:szCs w:val="24"/>
        </w:rPr>
        <w:t>punto e virgola</w:t>
      </w:r>
      <w:r>
        <w:rPr>
          <w:sz w:val="24"/>
          <w:szCs w:val="24"/>
        </w:rPr>
        <w:t>)&gt;”}</w:t>
      </w:r>
    </w:p>
    <w:p w14:paraId="022C50A0" w14:textId="45DF3D5D" w:rsidR="00631FF1" w:rsidRPr="00260026" w:rsidRDefault="00631FF1" w:rsidP="00260026">
      <w:pPr>
        <w:rPr>
          <w:sz w:val="24"/>
          <w:szCs w:val="24"/>
        </w:rPr>
      </w:pPr>
      <w:r>
        <w:rPr>
          <w:sz w:val="24"/>
          <w:szCs w:val="24"/>
        </w:rPr>
        <w:t>{comando:”</w:t>
      </w:r>
      <w:r>
        <w:rPr>
          <w:sz w:val="24"/>
          <w:szCs w:val="24"/>
        </w:rPr>
        <w:t>GET_TRA_ANNI</w:t>
      </w:r>
      <w:r>
        <w:rPr>
          <w:sz w:val="24"/>
          <w:szCs w:val="24"/>
        </w:rPr>
        <w:t>”,parametro:”</w:t>
      </w:r>
      <w:r>
        <w:rPr>
          <w:sz w:val="24"/>
          <w:szCs w:val="24"/>
        </w:rPr>
        <w:t>2010;2013</w:t>
      </w:r>
      <w:r>
        <w:rPr>
          <w:sz w:val="24"/>
          <w:szCs w:val="24"/>
        </w:rPr>
        <w:t>”}</w:t>
      </w:r>
    </w:p>
    <w:sectPr w:rsidR="00631FF1" w:rsidRPr="00260026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CE830" w14:textId="77777777" w:rsidR="00AB5A8E" w:rsidRDefault="00AB5A8E" w:rsidP="00766B0B">
      <w:pPr>
        <w:spacing w:after="0" w:line="240" w:lineRule="auto"/>
      </w:pPr>
      <w:r>
        <w:separator/>
      </w:r>
    </w:p>
  </w:endnote>
  <w:endnote w:type="continuationSeparator" w:id="0">
    <w:p w14:paraId="05A52A70" w14:textId="77777777" w:rsidR="00AB5A8E" w:rsidRDefault="00AB5A8E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2093FC-0F62-4CD9-9515-2311865E0903}"/>
    <w:embedBold r:id="rId2" w:fontKey="{E3C0F275-0D04-48C5-84B8-6235469D30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3EDA3" w14:textId="77777777" w:rsidR="00AB5A8E" w:rsidRDefault="00AB5A8E" w:rsidP="00766B0B">
      <w:pPr>
        <w:spacing w:after="0" w:line="240" w:lineRule="auto"/>
      </w:pPr>
      <w:r>
        <w:separator/>
      </w:r>
    </w:p>
  </w:footnote>
  <w:footnote w:type="continuationSeparator" w:id="0">
    <w:p w14:paraId="30A7E185" w14:textId="77777777" w:rsidR="00AB5A8E" w:rsidRDefault="00AB5A8E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22F73"/>
    <w:multiLevelType w:val="hybridMultilevel"/>
    <w:tmpl w:val="2B5AA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56EA5"/>
    <w:multiLevelType w:val="hybridMultilevel"/>
    <w:tmpl w:val="8A267E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412F2"/>
    <w:multiLevelType w:val="hybridMultilevel"/>
    <w:tmpl w:val="005877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CD272E"/>
    <w:multiLevelType w:val="hybridMultilevel"/>
    <w:tmpl w:val="2B629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3"/>
  </w:num>
  <w:num w:numId="3" w16cid:durableId="977488271">
    <w:abstractNumId w:val="6"/>
  </w:num>
  <w:num w:numId="4" w16cid:durableId="2134906320">
    <w:abstractNumId w:val="5"/>
  </w:num>
  <w:num w:numId="5" w16cid:durableId="1291744982">
    <w:abstractNumId w:val="4"/>
  </w:num>
  <w:num w:numId="6" w16cid:durableId="684484315">
    <w:abstractNumId w:val="2"/>
  </w:num>
  <w:num w:numId="7" w16cid:durableId="2142451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saveSubsetFonts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9278C"/>
    <w:rsid w:val="000C24B6"/>
    <w:rsid w:val="000D1A39"/>
    <w:rsid w:val="000E76A2"/>
    <w:rsid w:val="00100A07"/>
    <w:rsid w:val="001237F3"/>
    <w:rsid w:val="00131878"/>
    <w:rsid w:val="0016745D"/>
    <w:rsid w:val="001718D0"/>
    <w:rsid w:val="00190767"/>
    <w:rsid w:val="001B44A3"/>
    <w:rsid w:val="001D3392"/>
    <w:rsid w:val="001E506E"/>
    <w:rsid w:val="001E775F"/>
    <w:rsid w:val="00220DBA"/>
    <w:rsid w:val="00260026"/>
    <w:rsid w:val="002A2677"/>
    <w:rsid w:val="002C12E9"/>
    <w:rsid w:val="002C7E75"/>
    <w:rsid w:val="002F4F68"/>
    <w:rsid w:val="00326B6D"/>
    <w:rsid w:val="00335863"/>
    <w:rsid w:val="003A02FF"/>
    <w:rsid w:val="003D57EA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264C1"/>
    <w:rsid w:val="00530264"/>
    <w:rsid w:val="005533FE"/>
    <w:rsid w:val="00565CBA"/>
    <w:rsid w:val="00580A25"/>
    <w:rsid w:val="005A796C"/>
    <w:rsid w:val="005B4F38"/>
    <w:rsid w:val="005B6F26"/>
    <w:rsid w:val="005B7FD3"/>
    <w:rsid w:val="005C799C"/>
    <w:rsid w:val="005D48C9"/>
    <w:rsid w:val="00607781"/>
    <w:rsid w:val="00621C08"/>
    <w:rsid w:val="00631FF1"/>
    <w:rsid w:val="0066095D"/>
    <w:rsid w:val="0067004D"/>
    <w:rsid w:val="00697C61"/>
    <w:rsid w:val="006E7A9C"/>
    <w:rsid w:val="006F54AB"/>
    <w:rsid w:val="006F782C"/>
    <w:rsid w:val="0074052C"/>
    <w:rsid w:val="0074709C"/>
    <w:rsid w:val="00751AB8"/>
    <w:rsid w:val="00766B0B"/>
    <w:rsid w:val="00774197"/>
    <w:rsid w:val="00777D3A"/>
    <w:rsid w:val="008258E0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D5676"/>
    <w:rsid w:val="009F4FE3"/>
    <w:rsid w:val="00A01516"/>
    <w:rsid w:val="00A13F5A"/>
    <w:rsid w:val="00A17BB7"/>
    <w:rsid w:val="00A204BE"/>
    <w:rsid w:val="00A30F86"/>
    <w:rsid w:val="00A334DD"/>
    <w:rsid w:val="00A44E80"/>
    <w:rsid w:val="00A668E1"/>
    <w:rsid w:val="00A75186"/>
    <w:rsid w:val="00AB5A8E"/>
    <w:rsid w:val="00B02F82"/>
    <w:rsid w:val="00B06B4E"/>
    <w:rsid w:val="00B229ED"/>
    <w:rsid w:val="00B334E6"/>
    <w:rsid w:val="00B62C0E"/>
    <w:rsid w:val="00B70CEC"/>
    <w:rsid w:val="00B86BBC"/>
    <w:rsid w:val="00C17EE7"/>
    <w:rsid w:val="00C20CEF"/>
    <w:rsid w:val="00C4304C"/>
    <w:rsid w:val="00C5207A"/>
    <w:rsid w:val="00C76E1C"/>
    <w:rsid w:val="00CD258A"/>
    <w:rsid w:val="00D00D50"/>
    <w:rsid w:val="00D05616"/>
    <w:rsid w:val="00D56F6D"/>
    <w:rsid w:val="00DB55E2"/>
    <w:rsid w:val="00DC7D4D"/>
    <w:rsid w:val="00DF02AC"/>
    <w:rsid w:val="00DF64C9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0891"/>
    <w:rsid w:val="00F2133A"/>
    <w:rsid w:val="00F35DC4"/>
    <w:rsid w:val="00F45E60"/>
    <w:rsid w:val="00F527FD"/>
    <w:rsid w:val="00F62165"/>
    <w:rsid w:val="00F71F97"/>
    <w:rsid w:val="00FC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6002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60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0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05058"/>
    <w:rsid w:val="00326B6D"/>
    <w:rsid w:val="005226E4"/>
    <w:rsid w:val="005C799C"/>
    <w:rsid w:val="005F24BA"/>
    <w:rsid w:val="005F7238"/>
    <w:rsid w:val="00697C61"/>
    <w:rsid w:val="0078297A"/>
    <w:rsid w:val="00824B6A"/>
    <w:rsid w:val="008258E0"/>
    <w:rsid w:val="0084737E"/>
    <w:rsid w:val="009D23C4"/>
    <w:rsid w:val="00A01516"/>
    <w:rsid w:val="00AE5083"/>
    <w:rsid w:val="00B84CF6"/>
    <w:rsid w:val="00C76E1C"/>
    <w:rsid w:val="00CA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274</TotalTime>
  <Pages>5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25</cp:revision>
  <dcterms:created xsi:type="dcterms:W3CDTF">2025-03-25T12:02:00Z</dcterms:created>
  <dcterms:modified xsi:type="dcterms:W3CDTF">2025-05-03T07:51:00Z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