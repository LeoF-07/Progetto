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0C53D40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304799</wp:posOffset>
                    </wp:positionV>
                    <wp:extent cx="2194560" cy="10084683"/>
                    <wp:effectExtent l="0" t="0" r="635" b="12065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8468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24pt;margin-top:24pt;width:172.8pt;height:794.05pt;z-index:-251655168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5D87BF39" w:rsidR="003E70E3" w:rsidRDefault="00DC7D4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6E05431F">
                    <wp:simplePos x="0" y="0"/>
                    <wp:positionH relativeFrom="page">
                      <wp:posOffset>3283612</wp:posOffset>
                    </wp:positionH>
                    <wp:positionV relativeFrom="page">
                      <wp:posOffset>2021563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58.55pt;margin-top:159.2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44F7D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542523C6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4BED8194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server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Offra un’interfaccia di comunicazione remota tramite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client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relazione.</w:t>
      </w:r>
    </w:p>
    <w:p w14:paraId="26BDE9C4" w14:textId="77777777" w:rsid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5EBDC4CA" w14:textId="77777777" w:rsidR="00C20CEF" w:rsidRPr="00CD258A" w:rsidRDefault="00C20CEF" w:rsidP="00CD258A">
      <w:pPr>
        <w:spacing w:after="0"/>
        <w:rPr>
          <w:b/>
          <w:bCs/>
          <w:sz w:val="2"/>
          <w:szCs w:val="2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 comune c</w:t>
            </w:r>
          </w:p>
        </w:tc>
      </w:tr>
      <w:tr w:rsidR="00C20CEF" w14:paraId="6FE858F0" w14:textId="77777777" w:rsidTr="000C24B6">
        <w:trPr>
          <w:trHeight w:val="1040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provincia p</w:t>
            </w:r>
          </w:p>
        </w:tc>
      </w:tr>
      <w:tr w:rsidR="00C20CEF" w14:paraId="279D85D6" w14:textId="77777777" w:rsidTr="000C24B6"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regione r</w:t>
            </w:r>
          </w:p>
        </w:tc>
      </w:tr>
      <w:tr w:rsidR="00C20CEF" w14:paraId="6447D1AE" w14:textId="77777777" w:rsidTr="000C24B6"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77777777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esiste nessun monumento con il nome n</w:t>
            </w:r>
          </w:p>
        </w:tc>
      </w:tr>
      <w:tr w:rsidR="00C20CEF" w14:paraId="52061029" w14:textId="77777777" w:rsidTr="000C24B6"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contiene n nel proprio nome</w:t>
            </w:r>
          </w:p>
        </w:tc>
      </w:tr>
      <w:tr w:rsidR="00CD258A" w14:paraId="72F89697" w14:textId="77777777" w:rsidTr="000C24B6">
        <w:tc>
          <w:tcPr>
            <w:tcW w:w="3114" w:type="dxa"/>
            <w:vAlign w:val="center"/>
          </w:tcPr>
          <w:p w14:paraId="0B25FB85" w14:textId="08DA0E90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GET_PER_TIPO t</w:t>
            </w:r>
          </w:p>
        </w:tc>
        <w:tc>
          <w:tcPr>
            <w:tcW w:w="3968" w:type="dxa"/>
            <w:vAlign w:val="center"/>
          </w:tcPr>
          <w:p w14:paraId="4B2ED55D" w14:textId="7780DB82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di tipo t</w:t>
            </w:r>
          </w:p>
        </w:tc>
        <w:tc>
          <w:tcPr>
            <w:tcW w:w="2552" w:type="dxa"/>
            <w:vAlign w:val="center"/>
          </w:tcPr>
          <w:p w14:paraId="5EBC2587" w14:textId="0C1EF246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di tipo t</w:t>
            </w:r>
          </w:p>
        </w:tc>
      </w:tr>
      <w:tr w:rsidR="00C20CEF" w14:paraId="57F20EA9" w14:textId="77777777" w:rsidTr="000C24B6"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666C57D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 deve ancora arrivare</w:t>
            </w:r>
          </w:p>
          <w:p w14:paraId="6572E54A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03D33056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nell’anno a</w:t>
            </w:r>
          </w:p>
        </w:tc>
      </w:tr>
      <w:tr w:rsidR="00C20CEF" w14:paraId="7F6710DC" w14:textId="77777777" w:rsidTr="000C24B6">
        <w:tc>
          <w:tcPr>
            <w:tcW w:w="3114" w:type="dxa"/>
            <w:vAlign w:val="center"/>
          </w:tcPr>
          <w:p w14:paraId="7C2944C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GET_PER_ANNI a1, 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2A6852C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a2 deve ancora arrivare</w:t>
            </w:r>
          </w:p>
          <w:p w14:paraId="7F3BDFE6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37096B53" w14:textId="77777777" w:rsidR="00C20CEF" w:rsidRPr="00A668E1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Nessun monumento è stato inserito in questi anni</w:t>
            </w:r>
          </w:p>
        </w:tc>
      </w:tr>
      <w:tr w:rsidR="00C20CEF" w14:paraId="5E197386" w14:textId="77777777" w:rsidTr="000C24B6">
        <w:tc>
          <w:tcPr>
            <w:tcW w:w="3114" w:type="dxa"/>
            <w:vAlign w:val="center"/>
          </w:tcPr>
          <w:p w14:paraId="7C64A20C" w14:textId="0A0F971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lon1, 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6F6351D1" w14:textId="57935E6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Longitudini invalide</w:t>
            </w:r>
          </w:p>
          <w:p w14:paraId="41567265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7605F874" w14:textId="4C0A0933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longitudini</w:t>
            </w:r>
          </w:p>
        </w:tc>
      </w:tr>
      <w:tr w:rsidR="00D00D50" w14:paraId="698B1FE8" w14:textId="77777777" w:rsidTr="000C24B6">
        <w:tc>
          <w:tcPr>
            <w:tcW w:w="3114" w:type="dxa"/>
            <w:vAlign w:val="center"/>
          </w:tcPr>
          <w:p w14:paraId="7DD3500D" w14:textId="4BDF0693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lat1,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4244B81C" w14:textId="77777777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Latitudini invalide</w:t>
            </w:r>
          </w:p>
          <w:p w14:paraId="03EFD779" w14:textId="77777777" w:rsidR="00D00D50" w:rsidRDefault="00D00D50" w:rsidP="000C24B6">
            <w:pPr>
              <w:rPr>
                <w:sz w:val="24"/>
                <w:szCs w:val="24"/>
              </w:rPr>
            </w:pPr>
          </w:p>
          <w:p w14:paraId="24EE6AFD" w14:textId="43B57320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latitudini</w:t>
            </w:r>
          </w:p>
        </w:tc>
      </w:tr>
      <w:tr w:rsidR="00C20CEF" w14:paraId="5213972F" w14:textId="77777777" w:rsidTr="000C24B6">
        <w:tc>
          <w:tcPr>
            <w:tcW w:w="3114" w:type="dxa"/>
            <w:vAlign w:val="center"/>
          </w:tcPr>
          <w:p w14:paraId="2FFED39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lon1, lon2, lat1,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21AFA408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Latitudini o longitudini invalide</w:t>
            </w:r>
          </w:p>
          <w:p w14:paraId="3D7C1340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5BFB485A" w14:textId="5DAE7ED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longitudini e latitudini</w:t>
            </w:r>
          </w:p>
        </w:tc>
      </w:tr>
    </w:tbl>
    <w:p w14:paraId="3B3CDA80" w14:textId="77777777" w:rsidR="00C20CEF" w:rsidRDefault="00C20CEF" w:rsidP="00C20CEF">
      <w:pPr>
        <w:rPr>
          <w:sz w:val="24"/>
          <w:szCs w:val="24"/>
        </w:rPr>
      </w:pPr>
    </w:p>
    <w:p w14:paraId="6643B59D" w14:textId="77777777" w:rsidR="000C24B6" w:rsidRDefault="000C24B6" w:rsidP="00C20CEF">
      <w:pPr>
        <w:rPr>
          <w:sz w:val="24"/>
          <w:szCs w:val="24"/>
        </w:rPr>
      </w:pPr>
    </w:p>
    <w:p w14:paraId="549BD4E4" w14:textId="4C8CB89D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r w:rsidR="00DC7D4D">
        <w:rPr>
          <w:sz w:val="24"/>
          <w:szCs w:val="24"/>
        </w:rPr>
        <w:t>C</w:t>
      </w:r>
      <w:r>
        <w:rPr>
          <w:sz w:val="24"/>
          <w:szCs w:val="24"/>
        </w:rPr>
        <w:t>lient fa in modo che le richieste possano essere combinate filtrando più campi uno per volta.</w:t>
      </w:r>
    </w:p>
    <w:p w14:paraId="79432177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Ovviamente i filtri non possono essere applicati a seguito di comandi come GET_PER_NOME n e GET_ROW r, poiché essi forniscono un unico risultato.</w:t>
      </w:r>
    </w:p>
    <w:p w14:paraId="229C7941" w14:textId="46A93FB4" w:rsidR="001B44A3" w:rsidRP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Questi due comandi possono essere invece dei filtri applicabili a un precedente GET_PER_REGIONE r.</w:t>
      </w:r>
    </w:p>
    <w:sectPr w:rsidR="001B44A3" w:rsidRPr="00C20CEF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AF361" w14:textId="77777777" w:rsidR="006F782C" w:rsidRDefault="006F782C" w:rsidP="00766B0B">
      <w:pPr>
        <w:spacing w:after="0" w:line="240" w:lineRule="auto"/>
      </w:pPr>
      <w:r>
        <w:separator/>
      </w:r>
    </w:p>
  </w:endnote>
  <w:endnote w:type="continuationSeparator" w:id="0">
    <w:p w14:paraId="7682DBA8" w14:textId="77777777" w:rsidR="006F782C" w:rsidRDefault="006F782C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CF1C8D-C845-436C-BF65-9E4C635AE29A}"/>
    <w:embedBold r:id="rId2" w:fontKey="{971F8D04-32C3-4889-B597-28E7AD5057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AD9C3" w14:textId="77777777" w:rsidR="006F782C" w:rsidRDefault="006F782C" w:rsidP="00766B0B">
      <w:pPr>
        <w:spacing w:after="0" w:line="240" w:lineRule="auto"/>
      </w:pPr>
      <w:r>
        <w:separator/>
      </w:r>
    </w:p>
  </w:footnote>
  <w:footnote w:type="continuationSeparator" w:id="0">
    <w:p w14:paraId="3706873D" w14:textId="77777777" w:rsidR="006F782C" w:rsidRDefault="006F782C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1"/>
  </w:num>
  <w:num w:numId="3" w16cid:durableId="97748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C24B6"/>
    <w:rsid w:val="000D1A39"/>
    <w:rsid w:val="000E76A2"/>
    <w:rsid w:val="00100A07"/>
    <w:rsid w:val="001237F3"/>
    <w:rsid w:val="001718D0"/>
    <w:rsid w:val="00190767"/>
    <w:rsid w:val="001B44A3"/>
    <w:rsid w:val="001E506E"/>
    <w:rsid w:val="001E775F"/>
    <w:rsid w:val="002A2677"/>
    <w:rsid w:val="002C12E9"/>
    <w:rsid w:val="002C7E75"/>
    <w:rsid w:val="002F4F68"/>
    <w:rsid w:val="00326B6D"/>
    <w:rsid w:val="0033586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30264"/>
    <w:rsid w:val="005533FE"/>
    <w:rsid w:val="00565CBA"/>
    <w:rsid w:val="00580A25"/>
    <w:rsid w:val="005A796C"/>
    <w:rsid w:val="005B4F38"/>
    <w:rsid w:val="005B6F26"/>
    <w:rsid w:val="005B7FD3"/>
    <w:rsid w:val="005C799C"/>
    <w:rsid w:val="005D48C9"/>
    <w:rsid w:val="00607781"/>
    <w:rsid w:val="00621C08"/>
    <w:rsid w:val="0066095D"/>
    <w:rsid w:val="0067004D"/>
    <w:rsid w:val="00697C61"/>
    <w:rsid w:val="006E7A9C"/>
    <w:rsid w:val="006F54AB"/>
    <w:rsid w:val="006F782C"/>
    <w:rsid w:val="0074052C"/>
    <w:rsid w:val="0074709C"/>
    <w:rsid w:val="00751AB8"/>
    <w:rsid w:val="00766B0B"/>
    <w:rsid w:val="00774197"/>
    <w:rsid w:val="008258E0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F4FE3"/>
    <w:rsid w:val="00A13F5A"/>
    <w:rsid w:val="00A17BB7"/>
    <w:rsid w:val="00A204BE"/>
    <w:rsid w:val="00A30F86"/>
    <w:rsid w:val="00A334DD"/>
    <w:rsid w:val="00A44E80"/>
    <w:rsid w:val="00A668E1"/>
    <w:rsid w:val="00A75186"/>
    <w:rsid w:val="00B02F82"/>
    <w:rsid w:val="00B229ED"/>
    <w:rsid w:val="00B334E6"/>
    <w:rsid w:val="00B62C0E"/>
    <w:rsid w:val="00B86BBC"/>
    <w:rsid w:val="00C17EE7"/>
    <w:rsid w:val="00C20CEF"/>
    <w:rsid w:val="00C4304C"/>
    <w:rsid w:val="00C5207A"/>
    <w:rsid w:val="00CD258A"/>
    <w:rsid w:val="00D00D50"/>
    <w:rsid w:val="00D05616"/>
    <w:rsid w:val="00D56F6D"/>
    <w:rsid w:val="00DC7D4D"/>
    <w:rsid w:val="00DF02AC"/>
    <w:rsid w:val="00DF64C9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05058"/>
    <w:rsid w:val="00326B6D"/>
    <w:rsid w:val="005C799C"/>
    <w:rsid w:val="005F24BA"/>
    <w:rsid w:val="005F7238"/>
    <w:rsid w:val="00697C61"/>
    <w:rsid w:val="0078297A"/>
    <w:rsid w:val="008258E0"/>
    <w:rsid w:val="0084737E"/>
    <w:rsid w:val="009D23C4"/>
    <w:rsid w:val="00AE5083"/>
    <w:rsid w:val="00B84CF6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217</TotalTime>
  <Pages>4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11</cp:revision>
  <dcterms:created xsi:type="dcterms:W3CDTF">2025-03-25T12:02:00Z</dcterms:created>
  <dcterms:modified xsi:type="dcterms:W3CDTF">2025-04-18T12:08:00Z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