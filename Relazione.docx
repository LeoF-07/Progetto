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70C53D40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304799</wp:posOffset>
                    </wp:positionV>
                    <wp:extent cx="2194560" cy="10084683"/>
                    <wp:effectExtent l="0" t="0" r="635" b="12065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8468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24pt;margin-top:24pt;width:172.8pt;height:794.05pt;z-index:-251655168;mso-width-percent:330;mso-position-horizontal-relative:page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5D87BF39" w:rsidR="003E70E3" w:rsidRDefault="00DC7D4D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6E05431F">
                    <wp:simplePos x="0" y="0"/>
                    <wp:positionH relativeFrom="page">
                      <wp:posOffset>3283612</wp:posOffset>
                    </wp:positionH>
                    <wp:positionV relativeFrom="page">
                      <wp:posOffset>2021563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58.55pt;margin-top:159.2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44F7D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542523C6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2A821078" w:rsidR="0074709C" w:rsidRPr="00C20CEF" w:rsidRDefault="00F71F97" w:rsidP="00C20CEF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10EF77AA" w14:textId="77777777" w:rsidR="006F54AB" w:rsidRPr="006F54AB" w:rsidRDefault="006F54AB" w:rsidP="00F71F97">
      <w:pPr>
        <w:rPr>
          <w:sz w:val="8"/>
          <w:szCs w:val="8"/>
        </w:rPr>
      </w:pPr>
    </w:p>
    <w:p w14:paraId="5AEE2E5E" w14:textId="6C6F9D39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1477F3B7" w14:textId="60648B3E" w:rsidR="00F71F97" w:rsidRDefault="00F71F97" w:rsidP="00C20CE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664121E5" w14:textId="6BBE4793" w:rsidR="00C20CEF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0867E979" w14:textId="77777777" w:rsidR="00C20CEF" w:rsidRPr="00C20CEF" w:rsidRDefault="00C20CEF" w:rsidP="00F71F97">
      <w:pPr>
        <w:rPr>
          <w:sz w:val="8"/>
          <w:szCs w:val="8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6F54AB">
        <w:trPr>
          <w:cantSplit/>
          <w:trHeight w:hRule="exact" w:val="87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4EE768F8" w:rsidR="00766B0B" w:rsidRDefault="006F54AB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Applicazione Client-Server per la consultazione da remoto di informazioni relative a Monumenti presenti in un file CSV</w:t>
                </w:r>
              </w:p>
            </w:tc>
          </w:sdtContent>
        </w:sdt>
      </w:tr>
    </w:tbl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5F08830E" w14:textId="77777777" w:rsidR="00C20CEF" w:rsidRDefault="00C20CEF" w:rsidP="00C20CEF">
      <w:pPr>
        <w:pBdr>
          <w:bottom w:val="single" w:sz="6" w:space="1" w:color="auto"/>
        </w:pBdr>
        <w:spacing w:before="240"/>
        <w:rPr>
          <w:b/>
          <w:sz w:val="24"/>
          <w:szCs w:val="24"/>
        </w:rPr>
      </w:pPr>
    </w:p>
    <w:p w14:paraId="66009C0C" w14:textId="64989862" w:rsidR="00C20CEF" w:rsidRP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SVILUPPO TEORICO</w:t>
      </w:r>
    </w:p>
    <w:p w14:paraId="7190D9D0" w14:textId="77777777" w:rsidR="00C20CEF" w:rsidRPr="00C20CEF" w:rsidRDefault="00C20CEF" w:rsidP="00C20CEF">
      <w:pPr>
        <w:rPr>
          <w:sz w:val="8"/>
          <w:szCs w:val="8"/>
        </w:rPr>
      </w:pPr>
    </w:p>
    <w:p w14:paraId="406F562B" w14:textId="4BED8194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Progettare e implementare un server che:</w:t>
      </w:r>
    </w:p>
    <w:p w14:paraId="63674957" w14:textId="3174BCB1" w:rsidR="00C20CEF" w:rsidRDefault="00C20CEF" w:rsidP="006F54AB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>
        <w:rPr>
          <w:sz w:val="24"/>
          <w:szCs w:val="24"/>
        </w:rPr>
        <w:t>.</w:t>
      </w:r>
    </w:p>
    <w:p w14:paraId="13D523A3" w14:textId="77777777" w:rsidR="006F54AB" w:rsidRPr="006F54AB" w:rsidRDefault="006F54AB" w:rsidP="006F54AB">
      <w:pPr>
        <w:pStyle w:val="Paragrafoelenco"/>
        <w:rPr>
          <w:sz w:val="8"/>
          <w:szCs w:val="8"/>
        </w:rPr>
      </w:pPr>
    </w:p>
    <w:p w14:paraId="0C7585E5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Offra un’interfaccia di comunicazione remota tramite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per ricevere richieste e inviare risposte al client.</w:t>
      </w:r>
    </w:p>
    <w:p w14:paraId="3D46476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4C2E7583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41F3181B" w14:textId="77777777" w:rsidR="00C20CEF" w:rsidRDefault="00C20CEF" w:rsidP="00C20CEF">
      <w:pPr>
        <w:pStyle w:val="Paragrafoelenco"/>
        <w:rPr>
          <w:sz w:val="24"/>
          <w:szCs w:val="24"/>
        </w:rPr>
      </w:pPr>
    </w:p>
    <w:p w14:paraId="563BD814" w14:textId="77777777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Progettare e implementare un client che:</w:t>
      </w:r>
    </w:p>
    <w:p w14:paraId="50DD6389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58406AA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3A48EB2D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1A72FB03" w14:textId="77777777" w:rsidR="00C20CEF" w:rsidRDefault="00C20CEF" w:rsidP="00C20CEF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8145783" w14:textId="77777777" w:rsidR="00C20CEF" w:rsidRDefault="00C20CEF" w:rsidP="00C20CEF">
      <w:pPr>
        <w:rPr>
          <w:sz w:val="24"/>
          <w:szCs w:val="24"/>
        </w:rPr>
      </w:pPr>
    </w:p>
    <w:p w14:paraId="067E3218" w14:textId="03437DD2" w:rsidR="00E575E9" w:rsidRPr="00C20CEF" w:rsidRDefault="00C20CEF">
      <w:pPr>
        <w:rPr>
          <w:sz w:val="24"/>
          <w:szCs w:val="24"/>
          <w:u w:val="single"/>
        </w:rPr>
        <w:sectPr w:rsidR="00E575E9" w:rsidRPr="00C20CEF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>Progettare un protocollo di comunicazione tra client e server che deve seguire un formato semplice e ben definito e documentato successivamente nella seguente relazione.</w:t>
      </w:r>
    </w:p>
    <w:p w14:paraId="26BDE9C4" w14:textId="77777777" w:rsid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5EBDC4CA" w14:textId="77777777" w:rsidR="00C20CEF" w:rsidRDefault="00C20CEF" w:rsidP="00C20CEF">
      <w:pPr>
        <w:rPr>
          <w:b/>
          <w:bCs/>
          <w:sz w:val="24"/>
          <w:szCs w:val="24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4016"/>
        <w:gridCol w:w="3350"/>
        <w:gridCol w:w="2268"/>
      </w:tblGrid>
      <w:tr w:rsidR="000C24B6" w14:paraId="72D17F53" w14:textId="77777777" w:rsidTr="000C24B6">
        <w:tc>
          <w:tcPr>
            <w:tcW w:w="3114" w:type="dxa"/>
            <w:shd w:val="clear" w:color="auto" w:fill="DEEAF6" w:themeFill="accent1" w:themeFillTint="33"/>
            <w:vAlign w:val="center"/>
          </w:tcPr>
          <w:p w14:paraId="3133694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3968" w:type="dxa"/>
            <w:shd w:val="clear" w:color="auto" w:fill="E2EFD9" w:themeFill="accent6" w:themeFillTint="33"/>
            <w:vAlign w:val="center"/>
          </w:tcPr>
          <w:p w14:paraId="1C599D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34F6957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EVENTUALI MESSAGGI DI ERRORE</w:t>
            </w:r>
          </w:p>
        </w:tc>
      </w:tr>
      <w:tr w:rsidR="00C20CEF" w14:paraId="199B995E" w14:textId="77777777" w:rsidTr="000C24B6">
        <w:trPr>
          <w:trHeight w:val="661"/>
        </w:trPr>
        <w:tc>
          <w:tcPr>
            <w:tcW w:w="3114" w:type="dxa"/>
            <w:vAlign w:val="center"/>
          </w:tcPr>
          <w:p w14:paraId="6A0E85B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r</w:t>
            </w:r>
          </w:p>
        </w:tc>
        <w:tc>
          <w:tcPr>
            <w:tcW w:w="3968" w:type="dxa"/>
            <w:vAlign w:val="center"/>
          </w:tcPr>
          <w:p w14:paraId="4A2CB35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r del file CSV</w:t>
            </w:r>
          </w:p>
        </w:tc>
        <w:tc>
          <w:tcPr>
            <w:tcW w:w="2552" w:type="dxa"/>
            <w:vAlign w:val="center"/>
          </w:tcPr>
          <w:p w14:paraId="2FE9061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Riga inesistente</w:t>
            </w:r>
          </w:p>
        </w:tc>
      </w:tr>
      <w:tr w:rsidR="00C20CEF" w14:paraId="6B0B3485" w14:textId="77777777" w:rsidTr="000C24B6">
        <w:trPr>
          <w:trHeight w:val="1077"/>
        </w:trPr>
        <w:tc>
          <w:tcPr>
            <w:tcW w:w="3114" w:type="dxa"/>
            <w:vAlign w:val="center"/>
          </w:tcPr>
          <w:p w14:paraId="01576C0A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3968" w:type="dxa"/>
            <w:vAlign w:val="center"/>
          </w:tcPr>
          <w:p w14:paraId="11D87A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552" w:type="dxa"/>
            <w:vAlign w:val="center"/>
          </w:tcPr>
          <w:p w14:paraId="38E602E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 comune c</w:t>
            </w:r>
          </w:p>
        </w:tc>
      </w:tr>
      <w:tr w:rsidR="00C20CEF" w14:paraId="6FE858F0" w14:textId="77777777" w:rsidTr="000C24B6">
        <w:trPr>
          <w:trHeight w:val="1040"/>
        </w:trPr>
        <w:tc>
          <w:tcPr>
            <w:tcW w:w="3114" w:type="dxa"/>
            <w:vAlign w:val="center"/>
          </w:tcPr>
          <w:p w14:paraId="27EAC29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3968" w:type="dxa"/>
            <w:vAlign w:val="center"/>
          </w:tcPr>
          <w:p w14:paraId="7436C5AF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552" w:type="dxa"/>
            <w:vAlign w:val="center"/>
          </w:tcPr>
          <w:p w14:paraId="744AAD54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nella provincia p</w:t>
            </w:r>
          </w:p>
        </w:tc>
      </w:tr>
      <w:tr w:rsidR="00C20CEF" w14:paraId="279D85D6" w14:textId="77777777" w:rsidTr="000C24B6">
        <w:tc>
          <w:tcPr>
            <w:tcW w:w="3114" w:type="dxa"/>
            <w:vAlign w:val="center"/>
          </w:tcPr>
          <w:p w14:paraId="3FA8DEE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3968" w:type="dxa"/>
            <w:vAlign w:val="center"/>
          </w:tcPr>
          <w:p w14:paraId="4C7C3D8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552" w:type="dxa"/>
            <w:vAlign w:val="center"/>
          </w:tcPr>
          <w:p w14:paraId="5551365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nella regione r</w:t>
            </w:r>
          </w:p>
        </w:tc>
      </w:tr>
      <w:tr w:rsidR="00C20CEF" w14:paraId="6447D1AE" w14:textId="77777777" w:rsidTr="000C24B6">
        <w:tc>
          <w:tcPr>
            <w:tcW w:w="3114" w:type="dxa"/>
            <w:vAlign w:val="center"/>
          </w:tcPr>
          <w:p w14:paraId="612436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3968" w:type="dxa"/>
            <w:vAlign w:val="center"/>
          </w:tcPr>
          <w:p w14:paraId="45465C8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552" w:type="dxa"/>
            <w:vAlign w:val="center"/>
          </w:tcPr>
          <w:p w14:paraId="3758C9F0" w14:textId="77777777" w:rsidR="00C20CEF" w:rsidRPr="00B86BBC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Non esiste nessun monumento con il nome n</w:t>
            </w:r>
          </w:p>
        </w:tc>
      </w:tr>
      <w:tr w:rsidR="00C20CEF" w14:paraId="52061029" w14:textId="77777777" w:rsidTr="000C24B6">
        <w:tc>
          <w:tcPr>
            <w:tcW w:w="3114" w:type="dxa"/>
            <w:vAlign w:val="center"/>
          </w:tcPr>
          <w:p w14:paraId="3243E3B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3968" w:type="dxa"/>
            <w:vAlign w:val="center"/>
          </w:tcPr>
          <w:p w14:paraId="7183C5B5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che contengono n nel proprio nome</w:t>
            </w:r>
          </w:p>
        </w:tc>
        <w:tc>
          <w:tcPr>
            <w:tcW w:w="2552" w:type="dxa"/>
            <w:vAlign w:val="center"/>
          </w:tcPr>
          <w:p w14:paraId="6744B5F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contiene n nel proprio nome</w:t>
            </w:r>
          </w:p>
        </w:tc>
      </w:tr>
      <w:tr w:rsidR="00C20CEF" w14:paraId="57F20EA9" w14:textId="77777777" w:rsidTr="000C24B6">
        <w:tc>
          <w:tcPr>
            <w:tcW w:w="3114" w:type="dxa"/>
            <w:vAlign w:val="center"/>
          </w:tcPr>
          <w:p w14:paraId="4DA6D4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3968" w:type="dxa"/>
            <w:vAlign w:val="center"/>
          </w:tcPr>
          <w:p w14:paraId="1438E9C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552" w:type="dxa"/>
            <w:vAlign w:val="center"/>
          </w:tcPr>
          <w:p w14:paraId="666C57D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 deve ancora arrivare</w:t>
            </w:r>
          </w:p>
          <w:p w14:paraId="6572E54A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03D33056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nell’anno a</w:t>
            </w:r>
          </w:p>
        </w:tc>
      </w:tr>
      <w:tr w:rsidR="00C20CEF" w14:paraId="7F6710DC" w14:textId="77777777" w:rsidTr="000C24B6">
        <w:tc>
          <w:tcPr>
            <w:tcW w:w="3114" w:type="dxa"/>
            <w:vAlign w:val="center"/>
          </w:tcPr>
          <w:p w14:paraId="7C2944CE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GET_PER_ANNI a1, a2</w:t>
            </w:r>
          </w:p>
        </w:tc>
        <w:tc>
          <w:tcPr>
            <w:tcW w:w="3968" w:type="dxa"/>
            <w:vAlign w:val="center"/>
          </w:tcPr>
          <w:p w14:paraId="564183C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552" w:type="dxa"/>
            <w:vAlign w:val="center"/>
          </w:tcPr>
          <w:p w14:paraId="2A6852C4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a2 deve ancora arrivare</w:t>
            </w:r>
          </w:p>
          <w:p w14:paraId="7F3BDFE6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37096B53" w14:textId="77777777" w:rsidR="00C20CEF" w:rsidRPr="00A668E1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Nessun monumento è stato inserito in questi anni</w:t>
            </w:r>
          </w:p>
        </w:tc>
      </w:tr>
      <w:tr w:rsidR="00C20CEF" w14:paraId="5E197386" w14:textId="77777777" w:rsidTr="000C24B6">
        <w:tc>
          <w:tcPr>
            <w:tcW w:w="3114" w:type="dxa"/>
            <w:vAlign w:val="center"/>
          </w:tcPr>
          <w:p w14:paraId="7C64A20C" w14:textId="0A0F971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 lon1, lon2</w:t>
            </w:r>
          </w:p>
        </w:tc>
        <w:tc>
          <w:tcPr>
            <w:tcW w:w="3968" w:type="dxa"/>
            <w:vAlign w:val="center"/>
          </w:tcPr>
          <w:p w14:paraId="3BA9A404" w14:textId="77DA5D8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</w:t>
            </w:r>
          </w:p>
        </w:tc>
        <w:tc>
          <w:tcPr>
            <w:tcW w:w="2552" w:type="dxa"/>
            <w:vAlign w:val="center"/>
          </w:tcPr>
          <w:p w14:paraId="6F6351D1" w14:textId="57935E6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Longitudini invalide</w:t>
            </w:r>
          </w:p>
          <w:p w14:paraId="41567265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7605F874" w14:textId="4C0A0933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longitudini</w:t>
            </w:r>
          </w:p>
        </w:tc>
      </w:tr>
      <w:tr w:rsidR="00D00D50" w14:paraId="698B1FE8" w14:textId="77777777" w:rsidTr="000C24B6">
        <w:tc>
          <w:tcPr>
            <w:tcW w:w="3114" w:type="dxa"/>
            <w:vAlign w:val="center"/>
          </w:tcPr>
          <w:p w14:paraId="7DD3500D" w14:textId="4BDF0693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GET_TRA_LATITUDINI lat1, lat2</w:t>
            </w:r>
          </w:p>
        </w:tc>
        <w:tc>
          <w:tcPr>
            <w:tcW w:w="3968" w:type="dxa"/>
            <w:vAlign w:val="center"/>
          </w:tcPr>
          <w:p w14:paraId="2EB305B3" w14:textId="285EDA3D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latitudini lat1 e lat2 (lat2 &gt; lat1)</w:t>
            </w:r>
          </w:p>
        </w:tc>
        <w:tc>
          <w:tcPr>
            <w:tcW w:w="2552" w:type="dxa"/>
            <w:vAlign w:val="center"/>
          </w:tcPr>
          <w:p w14:paraId="4244B81C" w14:textId="77777777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Latitudini invalide</w:t>
            </w:r>
          </w:p>
          <w:p w14:paraId="03EFD779" w14:textId="77777777" w:rsidR="00D00D50" w:rsidRDefault="00D00D50" w:rsidP="000C24B6">
            <w:pPr>
              <w:rPr>
                <w:sz w:val="24"/>
                <w:szCs w:val="24"/>
              </w:rPr>
            </w:pPr>
          </w:p>
          <w:p w14:paraId="24EE6AFD" w14:textId="43B57320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latitudini</w:t>
            </w:r>
          </w:p>
        </w:tc>
      </w:tr>
      <w:tr w:rsidR="00C20CEF" w14:paraId="5213972F" w14:textId="77777777" w:rsidTr="000C24B6">
        <w:tc>
          <w:tcPr>
            <w:tcW w:w="3114" w:type="dxa"/>
            <w:vAlign w:val="center"/>
          </w:tcPr>
          <w:p w14:paraId="2FFED39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GET_TRA_LONGITUDINI_E_LATITUDINI lon1, lon2, lat1, lat2</w:t>
            </w:r>
          </w:p>
        </w:tc>
        <w:tc>
          <w:tcPr>
            <w:tcW w:w="3968" w:type="dxa"/>
            <w:vAlign w:val="center"/>
          </w:tcPr>
          <w:p w14:paraId="5E081182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 e le due latitudini lat1 e lat2 (lat2 &gt; lat1)</w:t>
            </w:r>
          </w:p>
        </w:tc>
        <w:tc>
          <w:tcPr>
            <w:tcW w:w="2552" w:type="dxa"/>
            <w:vAlign w:val="center"/>
          </w:tcPr>
          <w:p w14:paraId="76949744" w14:textId="21AFA408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Latitudini o longitudini invalide</w:t>
            </w:r>
          </w:p>
          <w:p w14:paraId="3D7C1340" w14:textId="77777777" w:rsidR="00C20CEF" w:rsidRDefault="00C20CEF" w:rsidP="000C24B6">
            <w:pPr>
              <w:rPr>
                <w:sz w:val="24"/>
                <w:szCs w:val="24"/>
              </w:rPr>
            </w:pPr>
          </w:p>
          <w:p w14:paraId="5BFB485A" w14:textId="5DAE7ED1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queste longitudini e latitudini</w:t>
            </w:r>
          </w:p>
        </w:tc>
      </w:tr>
    </w:tbl>
    <w:p w14:paraId="3B3CDA80" w14:textId="77777777" w:rsidR="00C20CEF" w:rsidRDefault="00C20CEF" w:rsidP="00C20CEF">
      <w:pPr>
        <w:rPr>
          <w:sz w:val="24"/>
          <w:szCs w:val="24"/>
        </w:rPr>
      </w:pPr>
    </w:p>
    <w:p w14:paraId="6643B59D" w14:textId="77777777" w:rsidR="000C24B6" w:rsidRDefault="000C24B6" w:rsidP="00C20CEF">
      <w:pPr>
        <w:rPr>
          <w:sz w:val="24"/>
          <w:szCs w:val="24"/>
        </w:rPr>
      </w:pPr>
    </w:p>
    <w:p w14:paraId="549BD4E4" w14:textId="4C8CB89D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r w:rsidR="00DC7D4D">
        <w:rPr>
          <w:sz w:val="24"/>
          <w:szCs w:val="24"/>
        </w:rPr>
        <w:t>C</w:t>
      </w:r>
      <w:r>
        <w:rPr>
          <w:sz w:val="24"/>
          <w:szCs w:val="24"/>
        </w:rPr>
        <w:t>lient fa in modo che le richieste possano essere combinate filtrando più campi uno per volta.</w:t>
      </w:r>
    </w:p>
    <w:p w14:paraId="79432177" w14:textId="77777777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Ovviamente i filtri non possono essere applicati a seguito di comandi come GET_PER_NOME n e GET_ROW r, poiché essi forniscono un unico risultato.</w:t>
      </w:r>
    </w:p>
    <w:p w14:paraId="229C7941" w14:textId="46A93FB4" w:rsidR="001B44A3" w:rsidRP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>Questi due comandi possono essere invece dei filtri applicabili a un precedente GET_PER_REGIONE r.</w:t>
      </w:r>
    </w:p>
    <w:sectPr w:rsidR="001B44A3" w:rsidRPr="00C20CEF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C8C20" w14:textId="77777777" w:rsidR="00DF64C9" w:rsidRDefault="00DF64C9" w:rsidP="00766B0B">
      <w:pPr>
        <w:spacing w:after="0" w:line="240" w:lineRule="auto"/>
      </w:pPr>
      <w:r>
        <w:separator/>
      </w:r>
    </w:p>
  </w:endnote>
  <w:endnote w:type="continuationSeparator" w:id="0">
    <w:p w14:paraId="0C7444A0" w14:textId="77777777" w:rsidR="00DF64C9" w:rsidRDefault="00DF64C9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0FC708F-3454-48D4-9DB8-FFDB82A3BB34}"/>
    <w:embedBold r:id="rId2" w:fontKey="{0769833F-D1FC-4686-B753-2AEEF9BE70F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7CE14" w14:textId="77777777" w:rsidR="00DF64C9" w:rsidRDefault="00DF64C9" w:rsidP="00766B0B">
      <w:pPr>
        <w:spacing w:after="0" w:line="240" w:lineRule="auto"/>
      </w:pPr>
      <w:r>
        <w:separator/>
      </w:r>
    </w:p>
  </w:footnote>
  <w:footnote w:type="continuationSeparator" w:id="0">
    <w:p w14:paraId="0C3A7DFE" w14:textId="77777777" w:rsidR="00DF64C9" w:rsidRDefault="00DF64C9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1"/>
  </w:num>
  <w:num w:numId="3" w16cid:durableId="977488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C24B6"/>
    <w:rsid w:val="000D1A39"/>
    <w:rsid w:val="000E76A2"/>
    <w:rsid w:val="00100A07"/>
    <w:rsid w:val="001237F3"/>
    <w:rsid w:val="001718D0"/>
    <w:rsid w:val="00190767"/>
    <w:rsid w:val="001B44A3"/>
    <w:rsid w:val="001E506E"/>
    <w:rsid w:val="001E775F"/>
    <w:rsid w:val="002A2677"/>
    <w:rsid w:val="002C12E9"/>
    <w:rsid w:val="002C7E75"/>
    <w:rsid w:val="002F4F68"/>
    <w:rsid w:val="00326B6D"/>
    <w:rsid w:val="00335863"/>
    <w:rsid w:val="003A02FF"/>
    <w:rsid w:val="003D57EA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30264"/>
    <w:rsid w:val="005533FE"/>
    <w:rsid w:val="00565CBA"/>
    <w:rsid w:val="00580A25"/>
    <w:rsid w:val="005A796C"/>
    <w:rsid w:val="005B4F38"/>
    <w:rsid w:val="005B6F26"/>
    <w:rsid w:val="005B7FD3"/>
    <w:rsid w:val="005C799C"/>
    <w:rsid w:val="005D48C9"/>
    <w:rsid w:val="00607781"/>
    <w:rsid w:val="00621C08"/>
    <w:rsid w:val="0066095D"/>
    <w:rsid w:val="0067004D"/>
    <w:rsid w:val="00697C61"/>
    <w:rsid w:val="006E7A9C"/>
    <w:rsid w:val="006F54AB"/>
    <w:rsid w:val="0074052C"/>
    <w:rsid w:val="0074709C"/>
    <w:rsid w:val="00751AB8"/>
    <w:rsid w:val="00766B0B"/>
    <w:rsid w:val="00774197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F4FE3"/>
    <w:rsid w:val="00A13F5A"/>
    <w:rsid w:val="00A17BB7"/>
    <w:rsid w:val="00A204BE"/>
    <w:rsid w:val="00A30F86"/>
    <w:rsid w:val="00A334DD"/>
    <w:rsid w:val="00A44E80"/>
    <w:rsid w:val="00A668E1"/>
    <w:rsid w:val="00A75186"/>
    <w:rsid w:val="00B02F82"/>
    <w:rsid w:val="00B229ED"/>
    <w:rsid w:val="00B334E6"/>
    <w:rsid w:val="00B62C0E"/>
    <w:rsid w:val="00B86BBC"/>
    <w:rsid w:val="00C17EE7"/>
    <w:rsid w:val="00C20CEF"/>
    <w:rsid w:val="00C4304C"/>
    <w:rsid w:val="00C5207A"/>
    <w:rsid w:val="00D00D50"/>
    <w:rsid w:val="00D05616"/>
    <w:rsid w:val="00D56F6D"/>
    <w:rsid w:val="00DC7D4D"/>
    <w:rsid w:val="00DF02AC"/>
    <w:rsid w:val="00DF64C9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133A"/>
    <w:rsid w:val="00F35DC4"/>
    <w:rsid w:val="00F62165"/>
    <w:rsid w:val="00F7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05058"/>
    <w:rsid w:val="00326B6D"/>
    <w:rsid w:val="005C799C"/>
    <w:rsid w:val="005F24BA"/>
    <w:rsid w:val="005F7238"/>
    <w:rsid w:val="00697C61"/>
    <w:rsid w:val="0078297A"/>
    <w:rsid w:val="0084737E"/>
    <w:rsid w:val="009D23C4"/>
    <w:rsid w:val="00AE5083"/>
    <w:rsid w:val="00CA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211</TotalTime>
  <Pages>4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10</cp:revision>
  <dcterms:created xsi:type="dcterms:W3CDTF">2025-03-25T12:02:00Z</dcterms:created>
  <dcterms:modified xsi:type="dcterms:W3CDTF">2025-03-31T19:51:00Z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